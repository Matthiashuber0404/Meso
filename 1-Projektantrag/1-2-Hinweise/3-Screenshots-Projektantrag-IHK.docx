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4AD" w:rsidRDefault="007344AD"/>
    <w:p w:rsidR="007344AD" w:rsidRDefault="007344AD" w:rsidP="007344AD">
      <w:pPr>
        <w:jc w:val="center"/>
      </w:pPr>
      <w:r w:rsidRPr="007344AD">
        <w:rPr>
          <w:sz w:val="52"/>
          <w:szCs w:val="52"/>
        </w:rPr>
        <w:t>Projektantrag</w:t>
      </w:r>
      <w:r w:rsidRPr="007344AD">
        <w:rPr>
          <w:sz w:val="52"/>
          <w:szCs w:val="52"/>
        </w:rPr>
        <w:br/>
      </w:r>
      <w:r>
        <w:t>(IHK)</w:t>
      </w:r>
    </w:p>
    <w:p w:rsidR="007344AD" w:rsidRDefault="007344AD"/>
    <w:p w:rsidR="00374A1A" w:rsidRDefault="00374A1A">
      <w:r>
        <w:rPr>
          <w:noProof/>
          <w:lang w:eastAsia="de-DE"/>
        </w:rPr>
        <w:drawing>
          <wp:inline distT="0" distB="0" distL="0" distR="0" wp14:anchorId="0955732B" wp14:editId="78EF393B">
            <wp:extent cx="5760720" cy="46786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7344AD">
      <w:r>
        <w:rPr>
          <w:noProof/>
          <w:lang w:eastAsia="de-DE"/>
        </w:rPr>
        <w:drawing>
          <wp:inline distT="0" distB="0" distL="0" distR="0" wp14:anchorId="4CAFA024" wp14:editId="06F999F9">
            <wp:extent cx="5760720" cy="2397760"/>
            <wp:effectExtent l="0" t="0" r="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lastRenderedPageBreak/>
        <w:drawing>
          <wp:inline distT="0" distB="0" distL="0" distR="0" wp14:anchorId="431393B9" wp14:editId="62A3162A">
            <wp:extent cx="5760720" cy="4678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201640" w:rsidRDefault="00F6624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395606</wp:posOffset>
                </wp:positionH>
                <wp:positionV relativeFrom="paragraph">
                  <wp:posOffset>1769110</wp:posOffset>
                </wp:positionV>
                <wp:extent cx="3086100" cy="1266825"/>
                <wp:effectExtent l="19050" t="19050" r="19050" b="285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266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EFA4A" id="Rechteck 19" o:spid="_x0000_s1026" style="position:absolute;margin-left:31.15pt;margin-top:139.3pt;width:243pt;height:9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" filled="f" strokecolor="red" strokeweight="3pt"/>
            </w:pict>
          </mc:Fallback>
        </mc:AlternateContent>
      </w:r>
      <w:r w:rsidR="00F6128F">
        <w:rPr>
          <w:noProof/>
          <w:lang w:eastAsia="de-DE"/>
        </w:rPr>
        <w:drawing>
          <wp:inline distT="0" distB="0" distL="0" distR="0" wp14:anchorId="12FBA3BC" wp14:editId="754BF9DF">
            <wp:extent cx="5760720" cy="39776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4A1A" w:rsidRDefault="00374A1A"/>
    <w:p w:rsidR="00374A1A" w:rsidRDefault="00374A1A">
      <w:r>
        <w:rPr>
          <w:noProof/>
          <w:lang w:eastAsia="de-DE"/>
        </w:rPr>
        <w:lastRenderedPageBreak/>
        <w:drawing>
          <wp:inline distT="0" distB="0" distL="0" distR="0" wp14:anchorId="5702920D" wp14:editId="5919182C">
            <wp:extent cx="5760720" cy="34766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drawing>
          <wp:inline distT="0" distB="0" distL="0" distR="0" wp14:anchorId="293B052A" wp14:editId="3DFCCC7D">
            <wp:extent cx="5760720" cy="34766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lastRenderedPageBreak/>
        <w:drawing>
          <wp:inline distT="0" distB="0" distL="0" distR="0" wp14:anchorId="50B501FA" wp14:editId="0A68B0E2">
            <wp:extent cx="5760720" cy="34766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374A1A" w:rsidRDefault="00374A1A">
      <w:r>
        <w:rPr>
          <w:noProof/>
          <w:lang w:eastAsia="de-DE"/>
        </w:rPr>
        <w:drawing>
          <wp:inline distT="0" distB="0" distL="0" distR="0" wp14:anchorId="395A4288" wp14:editId="7456ACD5">
            <wp:extent cx="5760720" cy="46786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AD" w:rsidRDefault="007344AD">
      <w:r>
        <w:rPr>
          <w:noProof/>
          <w:lang w:eastAsia="de-DE"/>
        </w:rPr>
        <w:lastRenderedPageBreak/>
        <w:drawing>
          <wp:inline distT="0" distB="0" distL="0" distR="0" wp14:anchorId="4F0ED27E" wp14:editId="06AE082A">
            <wp:extent cx="5514975" cy="4479093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677" cy="44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drawing>
          <wp:inline distT="0" distB="0" distL="0" distR="0" wp14:anchorId="3425A992" wp14:editId="23E715EA">
            <wp:extent cx="5562600" cy="451777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825" cy="45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374A1A" w:rsidRDefault="00374A1A"/>
    <w:p w:rsidR="00374A1A" w:rsidRDefault="00374A1A">
      <w:r>
        <w:rPr>
          <w:noProof/>
          <w:lang w:eastAsia="de-DE"/>
        </w:rPr>
        <w:drawing>
          <wp:inline distT="0" distB="0" distL="0" distR="0" wp14:anchorId="3A5EEC3D" wp14:editId="67084944">
            <wp:extent cx="5562600" cy="451777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682" cy="45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drawing>
          <wp:inline distT="0" distB="0" distL="0" distR="0" wp14:anchorId="689C1C85" wp14:editId="0044165C">
            <wp:extent cx="5514975" cy="447909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777" cy="44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374A1A" w:rsidRDefault="00374A1A">
      <w:r>
        <w:rPr>
          <w:noProof/>
          <w:lang w:eastAsia="de-DE"/>
        </w:rPr>
        <w:drawing>
          <wp:inline distT="0" distB="0" distL="0" distR="0" wp14:anchorId="3F50DB41" wp14:editId="33AB71B1">
            <wp:extent cx="5629275" cy="4571924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702" cy="45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r>
        <w:rPr>
          <w:noProof/>
          <w:lang w:eastAsia="de-DE"/>
        </w:rPr>
        <w:drawing>
          <wp:inline distT="0" distB="0" distL="0" distR="0" wp14:anchorId="0A6CA0EB" wp14:editId="736DAC1F">
            <wp:extent cx="5591175" cy="454098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401" cy="4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374A1A" w:rsidRDefault="00374A1A">
      <w:r>
        <w:rPr>
          <w:noProof/>
          <w:lang w:eastAsia="de-DE"/>
        </w:rPr>
        <w:drawing>
          <wp:inline distT="0" distB="0" distL="0" distR="0" wp14:anchorId="069DF72E" wp14:editId="543B053C">
            <wp:extent cx="5619750" cy="4564188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822" cy="45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p w:rsidR="00374A1A" w:rsidRDefault="00374A1A"/>
    <w:sectPr w:rsidR="00374A1A" w:rsidSect="007344AD">
      <w:pgSz w:w="11906" w:h="16838"/>
      <w:pgMar w:top="993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8F"/>
    <w:rsid w:val="00201640"/>
    <w:rsid w:val="00374A1A"/>
    <w:rsid w:val="007344AD"/>
    <w:rsid w:val="00F6128F"/>
    <w:rsid w:val="00F6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83D279-A263-4BB9-83BF-10A0B79E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66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662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EAE76-C288-4CBE-9AFF-CB210D8F2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BC84A63.dotm</Template>
  <TotalTime>0</TotalTime>
  <Pages>8</Pages>
  <Words>9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Roth Dieter</dc:creator>
  <cp:keywords/>
  <dc:description/>
  <cp:lastModifiedBy>Roth Dieter</cp:lastModifiedBy>
  <cp:revision>3</cp:revision>
  <cp:lastPrinted>2015-09-17T07:04:00Z</cp:lastPrinted>
  <dcterms:created xsi:type="dcterms:W3CDTF">2015-09-17T06:46:00Z</dcterms:created>
  <dcterms:modified xsi:type="dcterms:W3CDTF">2015-09-17T07:12:00Z</dcterms:modified>
</cp:coreProperties>
</file>